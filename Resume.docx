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F47" w:rsidRDefault="009D03C1" w:rsidP="00A5003E">
      <w:pPr>
        <w:pStyle w:val="NoSpacing"/>
        <w:rPr>
          <w:rFonts w:ascii="Book Antiqua" w:hAnsi="Book Antiqua"/>
          <w:b/>
        </w:rPr>
      </w:pPr>
      <w:r w:rsidRPr="00951F47">
        <w:rPr>
          <w:rFonts w:ascii="Book Antiqua" w:hAnsi="Book Antiqua"/>
          <w:noProof/>
        </w:rPr>
        <mc:AlternateContent>
          <mc:Choice Requires="wps">
            <w:drawing>
              <wp:anchor distT="0" distB="274320" distL="457200" distR="457200" simplePos="0" relativeHeight="251661312" behindDoc="0" locked="0" layoutInCell="1" allowOverlap="1" wp14:anchorId="736BA938" wp14:editId="0447BBB0">
                <wp:simplePos x="0" y="0"/>
                <wp:positionH relativeFrom="margin">
                  <wp:posOffset>1629410</wp:posOffset>
                </wp:positionH>
                <wp:positionV relativeFrom="margin">
                  <wp:posOffset>125730</wp:posOffset>
                </wp:positionV>
                <wp:extent cx="2729865" cy="541020"/>
                <wp:effectExtent l="19050" t="19050" r="23495" b="19685"/>
                <wp:wrapTopAndBottom/>
                <wp:docPr id="3" name="Rectang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729865" cy="5410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CC4BBD" w:rsidRPr="009D03C1" w:rsidRDefault="004877CE">
                            <w:pPr>
                              <w:pStyle w:val="PersonalName"/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b/>
                                  <w:sz w:val="52"/>
                                  <w:szCs w:val="52"/>
                                </w:rPr>
                                <w:alias w:val="Author"/>
                                <w:id w:val="579029535"/>
                                <w:placeholder>
                                  <w:docPart w:val="E87C766927254E8D87E711205205FF2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87A62" w:rsidRPr="009D03C1">
                                  <w:rPr>
                                    <w:b/>
                                    <w:sz w:val="52"/>
                                    <w:szCs w:val="52"/>
                                  </w:rPr>
                                  <w:t>Krystal Lee</w:t>
                                </w:r>
                              </w:sdtContent>
                            </w:sdt>
                          </w:p>
                        </w:txbxContent>
                      </wps:txbx>
                      <wps:bodyPr vert="horz" wrap="none" lIns="182880" tIns="91440" rIns="182880" bIns="45720" rtlCol="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BA938" id="Rectangle 3" o:spid="_x0000_s1026" style="position:absolute;left:0;text-align:left;margin-left:128.3pt;margin-top:9.9pt;width:214.95pt;height:42.6pt;z-index:251661312;visibility:visible;mso-wrap-style:none;mso-width-percent:0;mso-height-percent:0;mso-wrap-distance-left:36pt;mso-wrap-distance-top:0;mso-wrap-distance-right:36pt;mso-wrap-distance-bottom:21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" fillcolor="black [3213]" strokecolor="black [3213]" strokeweight="4.5pt">
                <v:stroke linestyle="thinThick"/>
                <v:path arrowok="t"/>
                <o:lock v:ext="edit" grouping="t"/>
                <v:textbox style="mso-fit-shape-to-text:t" inset="14.4pt,7.2pt,14.4pt">
                  <w:txbxContent>
                    <w:p w:rsidR="00CC4BBD" w:rsidRPr="009D03C1" w:rsidRDefault="009529D4">
                      <w:pPr>
                        <w:pStyle w:val="PersonalName"/>
                        <w:rPr>
                          <w:b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b/>
                            <w:sz w:val="52"/>
                            <w:szCs w:val="52"/>
                          </w:rPr>
                          <w:alias w:val="Author"/>
                          <w:id w:val="579029535"/>
                          <w:placeholder>
                            <w:docPart w:val="E87C766927254E8D87E711205205FF27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87A62" w:rsidRPr="009D03C1">
                            <w:rPr>
                              <w:b/>
                              <w:sz w:val="52"/>
                              <w:szCs w:val="52"/>
                            </w:rPr>
                            <w:t>Krystal Lee</w:t>
                          </w:r>
                        </w:sdtContent>
                      </w:sdt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3B2DA2" w:rsidRPr="00951F47">
        <w:rPr>
          <w:rFonts w:ascii="Book Antiqua" w:hAnsi="Book Antiqua"/>
          <w:noProof/>
        </w:rPr>
        <mc:AlternateContent>
          <mc:Choice Requires="wps">
            <w:drawing>
              <wp:anchor distT="0" distB="548640" distL="114300" distR="114300" simplePos="0" relativeHeight="251659264" behindDoc="0" locked="0" layoutInCell="1" allowOverlap="1" wp14:anchorId="5936B8AD" wp14:editId="2357B804">
                <wp:simplePos x="0" y="0"/>
                <wp:positionH relativeFrom="margin">
                  <wp:posOffset>0</wp:posOffset>
                </wp:positionH>
                <wp:positionV relativeFrom="margin">
                  <wp:posOffset>-152400</wp:posOffset>
                </wp:positionV>
                <wp:extent cx="6400800" cy="552450"/>
                <wp:effectExtent l="0" t="0" r="0" b="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55245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duotone>
                              <a:schemeClr val="lt1">
                                <a:tint val="95000"/>
                              </a:schemeClr>
                              <a:schemeClr val="lt1">
                                <a:shade val="20000"/>
                              </a:schemeClr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52515" id="Rectangle 2" o:spid="_x0000_s1026" style="position:absolute;margin-left:0;margin-top:-12pt;width:7in;height:43.5pt;z-index:251659264;visibility:visible;mso-wrap-style:square;mso-width-percent:1000;mso-height-percent:0;mso-wrap-distance-left:9pt;mso-wrap-distance-top:0;mso-wrap-distance-right:9pt;mso-wrap-distance-bottom:43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" stroked="f" strokeweight="1.5pt">
                <v:fill r:id="rId12" o:title="" recolor="t" rotate="t" type="tile"/>
                <v:imagedata recolortarget="white [3057]"/>
                <w10:wrap type="topAndBottom" anchorx="margin" anchory="margin"/>
              </v:rect>
            </w:pict>
          </mc:Fallback>
        </mc:AlternateContent>
      </w:r>
      <w:r w:rsidR="006256A2" w:rsidRPr="00951F47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0" wp14:anchorId="25BECDA5" wp14:editId="23E40630">
                <wp:simplePos x="0" y="0"/>
                <wp:positionH relativeFrom="margin">
                  <wp:posOffset>0</wp:posOffset>
                </wp:positionH>
                <wp:positionV relativeFrom="margin">
                  <wp:posOffset>400050</wp:posOffset>
                </wp:positionV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269AC" id="Straight Connector 1" o:spid="_x0000_s1026" style="position:absolute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" from="0,31.5pt" to="7in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" o:allowincell="f" o:allowoverlap="f" strokecolor="#6f6f74 [3204]">
                <w10:wrap anchorx="margin" anchory="margin"/>
              </v:line>
            </w:pict>
          </mc:Fallback>
        </mc:AlternateContent>
      </w:r>
      <w:sdt>
        <w:sdtPr>
          <w:rPr>
            <w:rFonts w:ascii="Book Antiqua" w:hAnsi="Book Antiqua"/>
            <w:color w:val="auto"/>
          </w:rPr>
          <w:alias w:val="Resume Name"/>
          <w:tag w:val="Resume Name"/>
          <w:id w:val="986285798"/>
          <w:placeholder>
            <w:docPart w:val="F320DFA94F7B41C0BAADECC3DAAC7C88"/>
          </w:placeholder>
          <w:docPartList>
            <w:docPartGallery w:val="Quick Parts"/>
            <w:docPartCategory w:val=" Resume Name"/>
          </w:docPartList>
        </w:sdtPr>
        <w:sdtEndPr>
          <w:rPr>
            <w:color w:val="404040" w:themeColor="text1" w:themeTint="BF"/>
          </w:rPr>
        </w:sdtEndPr>
        <w:sdtContent/>
      </w:sdt>
      <w:r w:rsidR="00951F47">
        <w:rPr>
          <w:rFonts w:ascii="Book Antiqua" w:hAnsi="Book Antiqua"/>
        </w:rPr>
        <w:t xml:space="preserve">leex5444@umn.edu </w:t>
      </w:r>
      <w:r w:rsidR="00951F47"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 w:rsidR="00951F47">
        <w:rPr>
          <w:rFonts w:ascii="Book Antiqua" w:hAnsi="Book Antiqua"/>
          <w:color w:val="6F6F74" w:themeColor="accent1"/>
          <w:sz w:val="16"/>
        </w:rPr>
        <w:t xml:space="preserve"> </w:t>
      </w:r>
      <w:r w:rsidR="00951F47">
        <w:rPr>
          <w:rFonts w:ascii="Book Antiqua" w:hAnsi="Book Antiqua"/>
        </w:rPr>
        <w:t xml:space="preserve">1351 Carling Drive Apt. 341, St Paul, MN 55108 </w:t>
      </w:r>
      <w:r w:rsidR="00951F47"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 w:rsidR="00951F47">
        <w:rPr>
          <w:rFonts w:ascii="Book Antiqua" w:hAnsi="Book Antiqua"/>
          <w:color w:val="6F6F74" w:themeColor="accent1"/>
          <w:sz w:val="16"/>
        </w:rPr>
        <w:t xml:space="preserve"> </w:t>
      </w:r>
      <w:r w:rsidR="00951F47">
        <w:rPr>
          <w:rFonts w:ascii="Book Antiqua" w:hAnsi="Book Antiqua"/>
        </w:rPr>
        <w:t>630-770-7046</w:t>
      </w:r>
      <w:r w:rsidR="00951F47">
        <w:rPr>
          <w:rFonts w:ascii="Book Antiqua" w:hAnsi="Book Antiqua"/>
        </w:rPr>
        <w:br/>
      </w:r>
      <w:r w:rsidR="00161D7D" w:rsidRPr="00717580">
        <w:rPr>
          <w:rFonts w:ascii="Book Antiqua" w:hAnsi="Book Antiqua"/>
          <w:b/>
          <w:color w:val="auto"/>
        </w:rPr>
        <w:t>www.krystallee.net</w:t>
      </w:r>
    </w:p>
    <w:p w:rsidR="00827817" w:rsidRDefault="00A5003E" w:rsidP="00A5003E">
      <w:pPr>
        <w:pBdr>
          <w:bottom w:val="single" w:sz="6" w:space="1" w:color="auto"/>
        </w:pBd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  <w:sz w:val="28"/>
          <w:szCs w:val="28"/>
        </w:rPr>
        <w:br/>
      </w:r>
      <w:r w:rsidR="004A3998" w:rsidRPr="00C21FF2">
        <w:rPr>
          <w:rFonts w:ascii="Book Antiqua" w:hAnsi="Book Antiqua"/>
          <w:b/>
          <w:sz w:val="28"/>
          <w:szCs w:val="28"/>
        </w:rPr>
        <w:t>EDUCATION</w:t>
      </w:r>
      <w:r w:rsidR="004A3998">
        <w:rPr>
          <w:rFonts w:ascii="Book Antiqua" w:hAnsi="Book Antiqua"/>
        </w:rPr>
        <w:br/>
      </w:r>
      <w:r w:rsidR="004A3998" w:rsidRPr="00601048">
        <w:rPr>
          <w:rFonts w:ascii="Book Antiqua" w:hAnsi="Book Antiqua"/>
          <w:sz w:val="24"/>
          <w:szCs w:val="24"/>
        </w:rPr>
        <w:t xml:space="preserve">University of Minnesota – Twin Cities                                  </w:t>
      </w:r>
      <w:r w:rsidR="00EC2193">
        <w:rPr>
          <w:rFonts w:ascii="Book Antiqua" w:hAnsi="Book Antiqua"/>
          <w:sz w:val="24"/>
          <w:szCs w:val="24"/>
        </w:rPr>
        <w:t xml:space="preserve">                       </w:t>
      </w:r>
      <w:r w:rsidR="004A3998">
        <w:rPr>
          <w:rFonts w:ascii="Book Antiqua" w:hAnsi="Book Antiqua"/>
        </w:rPr>
        <w:t>Expected May 2016</w:t>
      </w:r>
      <w:r w:rsidR="004A3998">
        <w:rPr>
          <w:rFonts w:ascii="Book Antiqua" w:hAnsi="Book Antiqua"/>
        </w:rPr>
        <w:br/>
        <w:t xml:space="preserve">B.S. in </w:t>
      </w:r>
      <w:r w:rsidR="004A3998" w:rsidRPr="00827817">
        <w:rPr>
          <w:rFonts w:ascii="Book Antiqua" w:hAnsi="Book Antiqua"/>
          <w:sz w:val="24"/>
          <w:szCs w:val="24"/>
        </w:rPr>
        <w:t>Computer Science</w:t>
      </w:r>
      <w:r w:rsidR="00CD5CEC" w:rsidRPr="00827817">
        <w:rPr>
          <w:rFonts w:ascii="Book Antiqua" w:hAnsi="Book Antiqua"/>
        </w:rPr>
        <w:t xml:space="preserve"> </w:t>
      </w:r>
      <w:r w:rsidR="00E30946">
        <w:rPr>
          <w:rFonts w:ascii="Book Antiqua" w:hAnsi="Book Antiqua"/>
        </w:rPr>
        <w:br/>
        <w:t>GPA</w:t>
      </w:r>
      <w:r w:rsidR="00F24010">
        <w:rPr>
          <w:rFonts w:ascii="Book Antiqua" w:hAnsi="Book Antiqua"/>
        </w:rPr>
        <w:t xml:space="preserve">: </w:t>
      </w:r>
      <w:r w:rsidR="004A3998">
        <w:rPr>
          <w:rFonts w:ascii="Book Antiqua" w:hAnsi="Book Antiqua"/>
        </w:rPr>
        <w:t>3.</w:t>
      </w:r>
      <w:r w:rsidR="00CC46AC">
        <w:rPr>
          <w:rFonts w:ascii="Book Antiqua" w:hAnsi="Book Antiqua"/>
        </w:rPr>
        <w:t>24</w:t>
      </w:r>
      <w:r w:rsidR="00CD5CEC">
        <w:rPr>
          <w:rFonts w:ascii="Book Antiqua" w:hAnsi="Book Antiqua"/>
        </w:rPr>
        <w:t xml:space="preserve"> </w:t>
      </w:r>
    </w:p>
    <w:p w:rsidR="00827817" w:rsidRDefault="00BC5FEF" w:rsidP="00827817">
      <w:pPr>
        <w:pBdr>
          <w:bottom w:val="single" w:sz="6" w:space="1" w:color="auto"/>
        </w:pBd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827817">
        <w:rPr>
          <w:rFonts w:ascii="Book Antiqua" w:hAnsi="Book Antiqua"/>
        </w:rPr>
        <w:t>Specialized in</w:t>
      </w:r>
      <w:r w:rsidR="00827817" w:rsidRPr="00F945B9">
        <w:rPr>
          <w:rFonts w:ascii="Book Antiqua" w:hAnsi="Book Antiqua"/>
          <w:b/>
        </w:rPr>
        <w:t xml:space="preserve"> </w:t>
      </w:r>
      <w:r w:rsidR="00827817" w:rsidRPr="00BC5FEF">
        <w:rPr>
          <w:rFonts w:ascii="Book Antiqua" w:hAnsi="Book Antiqua"/>
          <w:i/>
          <w:sz w:val="24"/>
          <w:szCs w:val="24"/>
        </w:rPr>
        <w:t>Databases</w:t>
      </w:r>
      <w:r w:rsidR="00827817" w:rsidRPr="00827817">
        <w:rPr>
          <w:rFonts w:ascii="Book Antiqua" w:hAnsi="Book Antiqua"/>
        </w:rPr>
        <w:t xml:space="preserve"> and </w:t>
      </w:r>
      <w:r w:rsidR="00827817" w:rsidRPr="00BC5FEF">
        <w:rPr>
          <w:rFonts w:ascii="Book Antiqua" w:hAnsi="Book Antiqua"/>
          <w:i/>
          <w:sz w:val="24"/>
          <w:szCs w:val="24"/>
        </w:rPr>
        <w:t>Software &amp; Data Systems Development</w:t>
      </w:r>
    </w:p>
    <w:p w:rsidR="00CC46AC" w:rsidRDefault="00BC5FEF" w:rsidP="00827817">
      <w:pPr>
        <w:pBdr>
          <w:bottom w:val="single" w:sz="6" w:space="1" w:color="auto"/>
        </w:pBd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827817">
        <w:rPr>
          <w:rFonts w:ascii="Book Antiqua" w:hAnsi="Book Antiqua"/>
        </w:rPr>
        <w:t>Dean’s List 2015</w:t>
      </w:r>
    </w:p>
    <w:p w:rsidR="00DA08AB" w:rsidRDefault="00A5003E" w:rsidP="00DA08AB">
      <w:pP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</w:rPr>
        <w:br/>
      </w:r>
      <w:r w:rsidR="002A567B" w:rsidRPr="00C21FF2">
        <w:rPr>
          <w:rFonts w:ascii="Book Antiqua" w:hAnsi="Book Antiqua"/>
          <w:b/>
          <w:sz w:val="28"/>
          <w:szCs w:val="28"/>
        </w:rPr>
        <w:t>PROJECTS</w:t>
      </w:r>
      <w:r w:rsidR="0016019D">
        <w:rPr>
          <w:rFonts w:ascii="Book Antiqua" w:hAnsi="Book Antiqua"/>
          <w:sz w:val="28"/>
          <w:szCs w:val="28"/>
        </w:rPr>
        <w:t xml:space="preserve"> </w:t>
      </w:r>
      <w:r w:rsidR="00ED610F" w:rsidRPr="00C21FF2">
        <w:rPr>
          <w:rFonts w:ascii="Book Antiqua" w:hAnsi="Book Antiqua"/>
          <w:i/>
        </w:rPr>
        <w:t>more projects at www.krystallee.net</w:t>
      </w:r>
      <w:r w:rsidR="002A567B">
        <w:rPr>
          <w:rFonts w:ascii="Book Antiqua" w:hAnsi="Book Antiqua"/>
        </w:rPr>
        <w:br/>
      </w:r>
      <w:r w:rsidR="00F55630">
        <w:rPr>
          <w:rFonts w:ascii="Book Antiqua" w:hAnsi="Book Antiqua"/>
          <w:sz w:val="24"/>
          <w:szCs w:val="24"/>
        </w:rPr>
        <w:t>LRU</w:t>
      </w:r>
      <w:r w:rsidR="006256A2">
        <w:rPr>
          <w:rFonts w:ascii="Book Antiqua" w:hAnsi="Book Antiqua"/>
          <w:sz w:val="24"/>
          <w:szCs w:val="24"/>
        </w:rPr>
        <w:t xml:space="preserve"> PostgreSQL</w:t>
      </w:r>
      <w:r w:rsidR="00F55630">
        <w:rPr>
          <w:rFonts w:ascii="Book Antiqua" w:hAnsi="Book Antiqua"/>
          <w:sz w:val="24"/>
          <w:szCs w:val="24"/>
        </w:rPr>
        <w:t xml:space="preserve"> </w:t>
      </w:r>
      <w:r w:rsidR="00F55630">
        <w:rPr>
          <w:rFonts w:ascii="Book Antiqua" w:hAnsi="Book Antiqua"/>
          <w:b/>
          <w:sz w:val="24"/>
          <w:szCs w:val="24"/>
        </w:rPr>
        <w:t>[C</w:t>
      </w:r>
      <w:r w:rsidR="00101422" w:rsidRPr="00A971B3">
        <w:rPr>
          <w:rFonts w:ascii="Book Antiqua" w:hAnsi="Book Antiqua"/>
          <w:b/>
          <w:sz w:val="24"/>
          <w:szCs w:val="24"/>
        </w:rPr>
        <w:t>]</w:t>
      </w:r>
      <w:r w:rsidR="00DA08AB" w:rsidRPr="00A971B3">
        <w:rPr>
          <w:rFonts w:ascii="Book Antiqua" w:hAnsi="Book Antiqua"/>
          <w:sz w:val="24"/>
          <w:szCs w:val="24"/>
        </w:rPr>
        <w:t xml:space="preserve">                               </w:t>
      </w:r>
      <w:r w:rsidR="00101422" w:rsidRPr="00A971B3">
        <w:rPr>
          <w:rFonts w:ascii="Book Antiqua" w:hAnsi="Book Antiqua"/>
          <w:sz w:val="24"/>
          <w:szCs w:val="24"/>
        </w:rPr>
        <w:t xml:space="preserve">                   </w:t>
      </w:r>
      <w:r w:rsidR="00DA08AB" w:rsidRPr="00A971B3">
        <w:rPr>
          <w:rFonts w:ascii="Book Antiqua" w:hAnsi="Book Antiqua"/>
        </w:rPr>
        <w:t xml:space="preserve">                 </w:t>
      </w:r>
      <w:r w:rsidR="006256A2">
        <w:rPr>
          <w:rFonts w:ascii="Book Antiqua" w:hAnsi="Book Antiqua"/>
        </w:rPr>
        <w:t xml:space="preserve">                      </w:t>
      </w:r>
      <w:r w:rsidR="00EC2193">
        <w:rPr>
          <w:rFonts w:ascii="Book Antiqua" w:hAnsi="Book Antiqua"/>
        </w:rPr>
        <w:t xml:space="preserve">        </w:t>
      </w:r>
      <w:r w:rsidR="00F55630">
        <w:rPr>
          <w:rFonts w:ascii="Book Antiqua" w:hAnsi="Book Antiqua"/>
        </w:rPr>
        <w:t>Oct to Nov</w:t>
      </w:r>
      <w:r w:rsidR="00DA08AB">
        <w:rPr>
          <w:rFonts w:ascii="Book Antiqua" w:hAnsi="Book Antiqua"/>
        </w:rPr>
        <w:t xml:space="preserve"> 2015</w:t>
      </w:r>
    </w:p>
    <w:p w:rsidR="00DA08AB" w:rsidRPr="006256A2" w:rsidRDefault="00DA08AB" w:rsidP="00DA08AB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6256A2">
        <w:rPr>
          <w:rFonts w:ascii="Book Antiqua" w:hAnsi="Book Antiqua"/>
        </w:rPr>
        <w:t>Led a team</w:t>
      </w:r>
      <w:r w:rsidR="002E4C60">
        <w:rPr>
          <w:rFonts w:ascii="Book Antiqua" w:hAnsi="Book Antiqua"/>
        </w:rPr>
        <w:t xml:space="preserve"> of </w:t>
      </w:r>
      <w:r w:rsidR="002E4C60" w:rsidRPr="002E4C60">
        <w:rPr>
          <w:rFonts w:ascii="Book Antiqua" w:hAnsi="Book Antiqua"/>
          <w:sz w:val="24"/>
          <w:szCs w:val="24"/>
        </w:rPr>
        <w:t>2</w:t>
      </w:r>
      <w:r w:rsidR="006256A2" w:rsidRPr="002E4C60">
        <w:rPr>
          <w:rFonts w:ascii="Book Antiqua" w:hAnsi="Book Antiqua"/>
          <w:sz w:val="24"/>
          <w:szCs w:val="24"/>
        </w:rPr>
        <w:t xml:space="preserve"> </w:t>
      </w:r>
      <w:r w:rsidR="006256A2">
        <w:rPr>
          <w:rFonts w:ascii="Book Antiqua" w:hAnsi="Book Antiqua"/>
        </w:rPr>
        <w:t xml:space="preserve">in editing </w:t>
      </w:r>
      <w:r w:rsidR="006256A2" w:rsidRPr="004A3939">
        <w:rPr>
          <w:rFonts w:ascii="Book Antiqua" w:hAnsi="Book Antiqua"/>
          <w:sz w:val="24"/>
          <w:szCs w:val="24"/>
        </w:rPr>
        <w:t>PostgreSQL</w:t>
      </w:r>
      <w:r w:rsidR="006256A2">
        <w:rPr>
          <w:rFonts w:ascii="Book Antiqua" w:hAnsi="Book Antiqua"/>
          <w:b/>
        </w:rPr>
        <w:t xml:space="preserve"> </w:t>
      </w:r>
      <w:r w:rsidR="006256A2">
        <w:rPr>
          <w:rFonts w:ascii="Book Antiqua" w:hAnsi="Book Antiqua"/>
        </w:rPr>
        <w:t>to use a LRU buffer management policy.</w:t>
      </w:r>
    </w:p>
    <w:p w:rsidR="006256A2" w:rsidRDefault="00DA08AB" w:rsidP="002E4C60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6256A2">
        <w:rPr>
          <w:rFonts w:ascii="Book Antiqua" w:hAnsi="Book Antiqua"/>
        </w:rPr>
        <w:t xml:space="preserve">Shifted through thousands of lines of code and documentation </w:t>
      </w:r>
      <w:r w:rsidR="004A3939">
        <w:rPr>
          <w:rFonts w:ascii="Book Antiqua" w:hAnsi="Book Antiqua"/>
        </w:rPr>
        <w:t>to properly implement</w:t>
      </w:r>
      <w:r w:rsidR="006256A2">
        <w:rPr>
          <w:rFonts w:ascii="Book Antiqua" w:hAnsi="Book Antiqua"/>
        </w:rPr>
        <w:t>.</w:t>
      </w:r>
    </w:p>
    <w:p w:rsidR="00634D19" w:rsidRDefault="00634D19" w:rsidP="002E4C60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>
        <w:rPr>
          <w:rFonts w:ascii="Book Antiqua" w:hAnsi="Book Antiqua"/>
        </w:rPr>
        <w:t>Ensured results by running extensive tests against original source code using</w:t>
      </w:r>
      <w:r w:rsidRPr="00634D19">
        <w:rPr>
          <w:rFonts w:ascii="Book Antiqua" w:hAnsi="Book Antiqua"/>
          <w:sz w:val="24"/>
          <w:szCs w:val="24"/>
        </w:rPr>
        <w:t xml:space="preserve"> SQL</w:t>
      </w:r>
      <w:r>
        <w:rPr>
          <w:rFonts w:ascii="Book Antiqua" w:hAnsi="Book Antiqua"/>
        </w:rPr>
        <w:t>.</w:t>
      </w:r>
    </w:p>
    <w:p w:rsidR="006256A2" w:rsidRDefault="006256A2" w:rsidP="006256A2">
      <w:pPr>
        <w:spacing w:after="0" w:line="240" w:lineRule="auto"/>
        <w:jc w:val="left"/>
        <w:rPr>
          <w:rFonts w:ascii="Book Antiqua" w:hAnsi="Book Antiqua"/>
          <w:sz w:val="24"/>
          <w:szCs w:val="24"/>
        </w:rPr>
      </w:pPr>
      <w:bookmarkStart w:id="0" w:name="_GoBack"/>
      <w:bookmarkEnd w:id="0"/>
    </w:p>
    <w:p w:rsidR="006256A2" w:rsidRDefault="006256A2" w:rsidP="006256A2">
      <w:pPr>
        <w:spacing w:after="0" w:line="240" w:lineRule="auto"/>
        <w:jc w:val="left"/>
        <w:rPr>
          <w:rFonts w:ascii="Book Antiqua" w:hAnsi="Book Antiqua"/>
        </w:rPr>
      </w:pPr>
      <w:proofErr w:type="spellStart"/>
      <w:r>
        <w:rPr>
          <w:rFonts w:ascii="Book Antiqua" w:hAnsi="Book Antiqua"/>
          <w:sz w:val="24"/>
          <w:szCs w:val="24"/>
        </w:rPr>
        <w:t>PhotoGallery</w:t>
      </w:r>
      <w:proofErr w:type="spellEnd"/>
      <w:r>
        <w:rPr>
          <w:rFonts w:ascii="Book Antiqua" w:hAnsi="Book Antiqua"/>
        </w:rPr>
        <w:t xml:space="preserve"> </w:t>
      </w:r>
      <w:r w:rsidRPr="00A971B3">
        <w:rPr>
          <w:rFonts w:ascii="Book Antiqua" w:hAnsi="Book Antiqua"/>
          <w:b/>
          <w:sz w:val="24"/>
          <w:szCs w:val="24"/>
        </w:rPr>
        <w:t>[Python, HTML, CSS, JavaScript]</w:t>
      </w:r>
      <w:r>
        <w:rPr>
          <w:rFonts w:ascii="Book Antiqua" w:hAnsi="Book Antiqua"/>
        </w:rPr>
        <w:t xml:space="preserve">                                   </w:t>
      </w:r>
      <w:r>
        <w:rPr>
          <w:rFonts w:ascii="Book Antiqua" w:hAnsi="Book Antiqua"/>
        </w:rPr>
        <w:tab/>
        <w:t xml:space="preserve">          Oct to Nov 2015</w:t>
      </w:r>
    </w:p>
    <w:p w:rsidR="006256A2" w:rsidRDefault="006256A2" w:rsidP="006256A2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16307C">
        <w:rPr>
          <w:rFonts w:ascii="Book Antiqua" w:hAnsi="Book Antiqua"/>
        </w:rPr>
        <w:t>Coded a dynamically generated web app allowing users to upload and delete images.</w:t>
      </w:r>
    </w:p>
    <w:p w:rsidR="00DA08AB" w:rsidRDefault="006256A2" w:rsidP="0016307C">
      <w:pPr>
        <w:spacing w:after="0" w:line="240" w:lineRule="auto"/>
        <w:ind w:left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16307C">
        <w:rPr>
          <w:rFonts w:ascii="Book Antiqua" w:hAnsi="Book Antiqua"/>
        </w:rPr>
        <w:t xml:space="preserve">Incorporated user authentication and restrictions with a </w:t>
      </w:r>
      <w:r w:rsidR="0016307C" w:rsidRPr="002E4C60">
        <w:rPr>
          <w:rFonts w:ascii="Book Antiqua" w:hAnsi="Book Antiqua"/>
          <w:sz w:val="24"/>
          <w:szCs w:val="24"/>
        </w:rPr>
        <w:t>CGI</w:t>
      </w:r>
      <w:r w:rsidR="0016307C">
        <w:rPr>
          <w:rFonts w:ascii="Book Antiqua" w:hAnsi="Book Antiqua"/>
        </w:rPr>
        <w:t xml:space="preserve"> program that uses cookies and a </w:t>
      </w:r>
      <w:r w:rsidRPr="004A3939">
        <w:rPr>
          <w:rFonts w:ascii="Book Antiqua" w:hAnsi="Book Antiqua"/>
          <w:sz w:val="24"/>
          <w:szCs w:val="24"/>
        </w:rPr>
        <w:t>MySQL</w:t>
      </w:r>
      <w:r>
        <w:rPr>
          <w:rFonts w:ascii="Book Antiqua" w:hAnsi="Book Antiqua"/>
        </w:rPr>
        <w:t xml:space="preserve"> database to </w:t>
      </w:r>
      <w:r w:rsidR="0016307C">
        <w:rPr>
          <w:rFonts w:ascii="Book Antiqua" w:hAnsi="Book Antiqua"/>
        </w:rPr>
        <w:t>track user account information.</w:t>
      </w:r>
    </w:p>
    <w:p w:rsidR="00DA08AB" w:rsidRPr="00DA08AB" w:rsidRDefault="00DA08AB" w:rsidP="00DA08AB">
      <w:pPr>
        <w:spacing w:after="0" w:line="240" w:lineRule="auto"/>
        <w:ind w:firstLine="720"/>
        <w:jc w:val="left"/>
        <w:rPr>
          <w:rFonts w:ascii="Book Antiqua" w:hAnsi="Book Antiqua"/>
        </w:rPr>
      </w:pPr>
    </w:p>
    <w:p w:rsidR="00064F87" w:rsidRDefault="00064F87" w:rsidP="00064F87">
      <w:pPr>
        <w:spacing w:after="0" w:line="240" w:lineRule="auto"/>
        <w:jc w:val="left"/>
        <w:rPr>
          <w:rFonts w:ascii="Book Antiqua" w:hAnsi="Book Antiqua"/>
        </w:rPr>
      </w:pPr>
      <w:proofErr w:type="spellStart"/>
      <w:r>
        <w:rPr>
          <w:rFonts w:ascii="Book Antiqua" w:hAnsi="Book Antiqua"/>
          <w:sz w:val="24"/>
          <w:szCs w:val="24"/>
        </w:rPr>
        <w:t>RayTracer</w:t>
      </w:r>
      <w:proofErr w:type="spellEnd"/>
      <w:r w:rsidR="00101422">
        <w:rPr>
          <w:rFonts w:ascii="Book Antiqua" w:hAnsi="Book Antiqua"/>
          <w:sz w:val="24"/>
          <w:szCs w:val="24"/>
        </w:rPr>
        <w:t xml:space="preserve"> </w:t>
      </w:r>
      <w:r w:rsidR="00101422">
        <w:rPr>
          <w:rFonts w:ascii="Book Antiqua" w:hAnsi="Book Antiqua"/>
          <w:b/>
          <w:sz w:val="24"/>
          <w:szCs w:val="24"/>
        </w:rPr>
        <w:t>[C/C++]</w:t>
      </w:r>
      <w:r>
        <w:rPr>
          <w:rFonts w:ascii="Book Antiqua" w:hAnsi="Book Antiqua"/>
        </w:rPr>
        <w:t xml:space="preserve">                                                                                </w:t>
      </w:r>
      <w:r w:rsidR="00EC2193">
        <w:rPr>
          <w:rFonts w:ascii="Book Antiqua" w:hAnsi="Book Antiqua"/>
        </w:rPr>
        <w:t xml:space="preserve">         </w:t>
      </w:r>
      <w:r w:rsidR="00101422">
        <w:rPr>
          <w:rFonts w:ascii="Book Antiqua" w:hAnsi="Book Antiqua"/>
        </w:rPr>
        <w:t xml:space="preserve">              </w:t>
      </w:r>
      <w:r w:rsidR="00EC2193">
        <w:rPr>
          <w:rFonts w:ascii="Book Antiqua" w:hAnsi="Book Antiqua"/>
        </w:rPr>
        <w:t xml:space="preserve"> </w:t>
      </w:r>
      <w:r w:rsidR="00DA08AB">
        <w:rPr>
          <w:rFonts w:ascii="Book Antiqua" w:hAnsi="Book Antiqua"/>
        </w:rPr>
        <w:t>Sep</w:t>
      </w:r>
      <w:r>
        <w:rPr>
          <w:rFonts w:ascii="Book Antiqua" w:hAnsi="Book Antiqua"/>
        </w:rPr>
        <w:t xml:space="preserve"> to Nov 2015</w:t>
      </w:r>
    </w:p>
    <w:p w:rsidR="002E4C60" w:rsidRDefault="00064F87" w:rsidP="002E4C60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 w:rsidR="0077686F">
        <w:rPr>
          <w:rFonts w:ascii="Book Antiqua" w:hAnsi="Book Antiqua"/>
          <w:color w:val="6F6F74" w:themeColor="accent1"/>
          <w:sz w:val="16"/>
        </w:rPr>
        <w:t xml:space="preserve"> </w:t>
      </w:r>
      <w:r w:rsidR="006256A2">
        <w:rPr>
          <w:rFonts w:ascii="Book Antiqua" w:hAnsi="Book Antiqua"/>
        </w:rPr>
        <w:t>Created program that takes a scene description and generates a 3D image.</w:t>
      </w:r>
      <w:r w:rsidR="002E4C60" w:rsidRPr="002E4C60">
        <w:rPr>
          <w:rFonts w:ascii="Book Antiqua" w:hAnsi="Book Antiqua"/>
        </w:rPr>
        <w:t xml:space="preserve"> </w:t>
      </w:r>
    </w:p>
    <w:p w:rsidR="007C2016" w:rsidRDefault="002E4C60" w:rsidP="002E4C60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>
        <w:rPr>
          <w:rFonts w:ascii="Book Antiqua" w:hAnsi="Book Antiqua"/>
        </w:rPr>
        <w:t>Designed</w:t>
      </w:r>
      <w:r w:rsidR="00A67E9D">
        <w:rPr>
          <w:rFonts w:ascii="Book Antiqua" w:hAnsi="Book Antiqua"/>
        </w:rPr>
        <w:t xml:space="preserve"> from ground up without libraries resulting in over 3000 lines of code.</w:t>
      </w:r>
      <w:r>
        <w:rPr>
          <w:rFonts w:ascii="Book Antiqua" w:hAnsi="Book Antiqua"/>
        </w:rPr>
        <w:t xml:space="preserve"> </w:t>
      </w:r>
    </w:p>
    <w:p w:rsidR="002E4C60" w:rsidRDefault="007C2016" w:rsidP="002E4C60">
      <w:pPr>
        <w:spacing w:after="0" w:line="240" w:lineRule="auto"/>
        <w:ind w:left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</w:rPr>
        <w:t xml:space="preserve"> </w:t>
      </w:r>
      <w:r w:rsidR="006256A2">
        <w:rPr>
          <w:rFonts w:ascii="Book Antiqua" w:hAnsi="Book Antiqua"/>
        </w:rPr>
        <w:t xml:space="preserve">Provided robust code that would consider many different </w:t>
      </w:r>
      <w:r w:rsidR="002E4C60">
        <w:rPr>
          <w:rFonts w:ascii="Book Antiqua" w:hAnsi="Book Antiqua"/>
        </w:rPr>
        <w:t>images, textures, projections, and light sources.</w:t>
      </w:r>
    </w:p>
    <w:p w:rsidR="00D97B4C" w:rsidRDefault="00D97B4C" w:rsidP="00777007">
      <w:pPr>
        <w:spacing w:after="0" w:line="240" w:lineRule="auto"/>
        <w:jc w:val="left"/>
        <w:rPr>
          <w:rFonts w:ascii="Book Antiqua" w:hAnsi="Book Antiqua"/>
          <w:sz w:val="24"/>
          <w:szCs w:val="24"/>
        </w:rPr>
      </w:pPr>
    </w:p>
    <w:p w:rsidR="00777007" w:rsidRDefault="00777007" w:rsidP="00777007">
      <w:pPr>
        <w:spacing w:after="0" w:line="240" w:lineRule="auto"/>
        <w:jc w:val="left"/>
        <w:rPr>
          <w:rFonts w:ascii="Book Antiqua" w:hAnsi="Book Antiqua"/>
        </w:rPr>
      </w:pPr>
      <w:proofErr w:type="spellStart"/>
      <w:r>
        <w:rPr>
          <w:rFonts w:ascii="Book Antiqua" w:hAnsi="Book Antiqua"/>
          <w:sz w:val="24"/>
          <w:szCs w:val="24"/>
        </w:rPr>
        <w:t>ImageShop</w:t>
      </w:r>
      <w:proofErr w:type="spellEnd"/>
      <w:r w:rsidR="00101422">
        <w:rPr>
          <w:rFonts w:ascii="Book Antiqua" w:hAnsi="Book Antiqua"/>
          <w:sz w:val="24"/>
          <w:szCs w:val="24"/>
        </w:rPr>
        <w:t xml:space="preserve"> </w:t>
      </w:r>
      <w:r w:rsidR="00101422">
        <w:rPr>
          <w:rFonts w:ascii="Book Antiqua" w:hAnsi="Book Antiqua"/>
          <w:b/>
          <w:sz w:val="24"/>
          <w:szCs w:val="24"/>
        </w:rPr>
        <w:t>[C++, HTML, CSS]</w:t>
      </w:r>
      <w:r w:rsidR="00101422">
        <w:rPr>
          <w:rFonts w:ascii="Book Antiqua" w:hAnsi="Book Antiqua"/>
        </w:rPr>
        <w:t xml:space="preserve">               </w:t>
      </w:r>
      <w:r w:rsidR="002A567B">
        <w:rPr>
          <w:rFonts w:ascii="Book Antiqua" w:hAnsi="Book Antiqua"/>
        </w:rPr>
        <w:t xml:space="preserve">                               </w:t>
      </w:r>
      <w:r>
        <w:rPr>
          <w:rFonts w:ascii="Book Antiqua" w:hAnsi="Book Antiqua"/>
        </w:rPr>
        <w:t xml:space="preserve">                 </w:t>
      </w:r>
      <w:r w:rsidR="00EC2193">
        <w:rPr>
          <w:rFonts w:ascii="Book Antiqua" w:hAnsi="Book Antiqua"/>
        </w:rPr>
        <w:t xml:space="preserve">    </w:t>
      </w:r>
      <w:r w:rsidR="00EC2193">
        <w:rPr>
          <w:rFonts w:ascii="Book Antiqua" w:hAnsi="Book Antiqua"/>
        </w:rPr>
        <w:tab/>
        <w:t xml:space="preserve">          </w:t>
      </w:r>
      <w:r>
        <w:rPr>
          <w:rFonts w:ascii="Book Antiqua" w:hAnsi="Book Antiqua"/>
        </w:rPr>
        <w:t>Feb to May 2015</w:t>
      </w:r>
    </w:p>
    <w:p w:rsidR="004A3939" w:rsidRDefault="002A567B" w:rsidP="004A3939">
      <w:pPr>
        <w:spacing w:after="0" w:line="240" w:lineRule="auto"/>
        <w:ind w:left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4F5C66">
        <w:rPr>
          <w:rFonts w:ascii="Book Antiqua" w:hAnsi="Book Antiqua"/>
        </w:rPr>
        <w:t>Le</w:t>
      </w:r>
      <w:r w:rsidR="00375BE0">
        <w:rPr>
          <w:rFonts w:ascii="Book Antiqua" w:hAnsi="Book Antiqua"/>
        </w:rPr>
        <w:t xml:space="preserve">d a team of </w:t>
      </w:r>
      <w:r w:rsidR="00375BE0" w:rsidRPr="0009344C">
        <w:rPr>
          <w:rFonts w:ascii="Book Antiqua" w:hAnsi="Book Antiqua"/>
          <w:sz w:val="24"/>
          <w:szCs w:val="24"/>
        </w:rPr>
        <w:t>3</w:t>
      </w:r>
      <w:r w:rsidR="004F5C66">
        <w:rPr>
          <w:rFonts w:ascii="Book Antiqua" w:hAnsi="Book Antiqua"/>
        </w:rPr>
        <w:t xml:space="preserve"> in designing, developing, and testing </w:t>
      </w:r>
      <w:r w:rsidR="004A3939">
        <w:rPr>
          <w:rFonts w:ascii="Book Antiqua" w:hAnsi="Book Antiqua"/>
        </w:rPr>
        <w:t xml:space="preserve">a project allowing users to draw and </w:t>
      </w:r>
      <w:r w:rsidR="00ED497C">
        <w:rPr>
          <w:rFonts w:ascii="Book Antiqua" w:hAnsi="Book Antiqua"/>
        </w:rPr>
        <w:t xml:space="preserve">edit images using </w:t>
      </w:r>
      <w:r w:rsidR="004A3939" w:rsidRPr="0009344C">
        <w:rPr>
          <w:rFonts w:ascii="Book Antiqua" w:hAnsi="Book Antiqua"/>
          <w:sz w:val="24"/>
          <w:szCs w:val="24"/>
        </w:rPr>
        <w:t>2</w:t>
      </w:r>
      <w:r w:rsidR="004A3939">
        <w:rPr>
          <w:rFonts w:ascii="Book Antiqua" w:hAnsi="Book Antiqua"/>
        </w:rPr>
        <w:t xml:space="preserve"> different programs</w:t>
      </w:r>
      <w:r w:rsidR="0009344C">
        <w:rPr>
          <w:rFonts w:ascii="Book Antiqua" w:hAnsi="Book Antiqua"/>
        </w:rPr>
        <w:t xml:space="preserve"> that could run via </w:t>
      </w:r>
      <w:r w:rsidR="0009344C" w:rsidRPr="0009344C">
        <w:rPr>
          <w:rFonts w:ascii="Book Antiqua" w:hAnsi="Book Antiqua"/>
          <w:sz w:val="24"/>
          <w:szCs w:val="24"/>
        </w:rPr>
        <w:t xml:space="preserve">GUI </w:t>
      </w:r>
      <w:r w:rsidR="0009344C">
        <w:rPr>
          <w:rFonts w:ascii="Book Antiqua" w:hAnsi="Book Antiqua"/>
        </w:rPr>
        <w:t>or command line</w:t>
      </w:r>
      <w:r w:rsidR="004A3939">
        <w:rPr>
          <w:rFonts w:ascii="Book Antiqua" w:hAnsi="Book Antiqua"/>
        </w:rPr>
        <w:t>.</w:t>
      </w:r>
    </w:p>
    <w:p w:rsidR="00514C43" w:rsidRDefault="004A3939" w:rsidP="004A3939">
      <w:pPr>
        <w:spacing w:after="0" w:line="240" w:lineRule="auto"/>
        <w:ind w:left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>
        <w:rPr>
          <w:rFonts w:ascii="Book Antiqua" w:hAnsi="Book Antiqua"/>
        </w:rPr>
        <w:t xml:space="preserve">Used </w:t>
      </w:r>
      <w:r w:rsidRPr="0009344C">
        <w:rPr>
          <w:rFonts w:ascii="Book Antiqua" w:hAnsi="Book Antiqua"/>
          <w:sz w:val="24"/>
          <w:szCs w:val="24"/>
        </w:rPr>
        <w:t>Model View Controller</w:t>
      </w:r>
      <w:r>
        <w:rPr>
          <w:rFonts w:ascii="Book Antiqua" w:hAnsi="Book Antiqua"/>
        </w:rPr>
        <w:t xml:space="preserve"> and </w:t>
      </w:r>
      <w:r w:rsidRPr="0009344C">
        <w:rPr>
          <w:rFonts w:ascii="Book Antiqua" w:hAnsi="Book Antiqua"/>
          <w:sz w:val="24"/>
          <w:szCs w:val="24"/>
        </w:rPr>
        <w:t>Factory</w:t>
      </w:r>
      <w:r w:rsidR="0009344C">
        <w:rPr>
          <w:rFonts w:ascii="Book Antiqua" w:hAnsi="Book Antiqua"/>
          <w:sz w:val="24"/>
          <w:szCs w:val="24"/>
        </w:rPr>
        <w:t xml:space="preserve"> Method</w:t>
      </w:r>
      <w:r>
        <w:rPr>
          <w:rFonts w:ascii="Book Antiqua" w:hAnsi="Book Antiqua"/>
        </w:rPr>
        <w:t xml:space="preserve"> designs to condense base code into a library that the 2 application programs used.</w:t>
      </w:r>
    </w:p>
    <w:p w:rsidR="002A567B" w:rsidRDefault="0096778F" w:rsidP="00ED497C">
      <w:pP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 w:rsidR="00ED497C">
        <w:rPr>
          <w:rFonts w:ascii="Book Antiqua" w:hAnsi="Book Antiqua"/>
        </w:rPr>
        <w:t xml:space="preserve">Documented project through both </w:t>
      </w:r>
      <w:proofErr w:type="spellStart"/>
      <w:r w:rsidR="00ED497C" w:rsidRPr="00ED497C">
        <w:rPr>
          <w:rFonts w:ascii="Book Antiqua" w:hAnsi="Book Antiqua"/>
          <w:sz w:val="24"/>
        </w:rPr>
        <w:t>Doxygen</w:t>
      </w:r>
      <w:proofErr w:type="spellEnd"/>
      <w:r w:rsidR="00ED497C">
        <w:rPr>
          <w:rFonts w:ascii="Book Antiqua" w:hAnsi="Book Antiqua"/>
        </w:rPr>
        <w:t xml:space="preserve"> and a </w:t>
      </w:r>
      <w:r w:rsidR="00DE2DE5">
        <w:rPr>
          <w:rFonts w:ascii="Book Antiqua" w:hAnsi="Book Antiqua"/>
        </w:rPr>
        <w:t xml:space="preserve">multi-page </w:t>
      </w:r>
      <w:r w:rsidR="00ED497C">
        <w:rPr>
          <w:rFonts w:ascii="Book Antiqua" w:hAnsi="Book Antiqua"/>
        </w:rPr>
        <w:t>website.</w:t>
      </w:r>
    </w:p>
    <w:p w:rsidR="00827817" w:rsidRDefault="00ED497C" w:rsidP="00827817">
      <w:pPr>
        <w:pBdr>
          <w:bottom w:val="single" w:sz="6" w:space="1" w:color="auto"/>
        </w:pBdr>
        <w:spacing w:after="0" w:line="240" w:lineRule="auto"/>
        <w:ind w:firstLine="720"/>
        <w:jc w:val="left"/>
        <w:rPr>
          <w:rFonts w:ascii="Book Antiqua" w:hAnsi="Book Antiqua"/>
        </w:rPr>
      </w:pPr>
      <w:r w:rsidRPr="00951F47">
        <w:rPr>
          <w:rFonts w:ascii="Book Antiqua" w:hAnsi="Book Antiqua"/>
          <w:color w:val="6F6F74" w:themeColor="accent1"/>
          <w:sz w:val="16"/>
        </w:rPr>
        <w:sym w:font="Wingdings" w:char="F074"/>
      </w:r>
      <w:r>
        <w:rPr>
          <w:rFonts w:ascii="Book Antiqua" w:hAnsi="Book Antiqua"/>
          <w:color w:val="6F6F74" w:themeColor="accent1"/>
          <w:sz w:val="16"/>
        </w:rPr>
        <w:t xml:space="preserve"> </w:t>
      </w:r>
      <w:r>
        <w:rPr>
          <w:rFonts w:ascii="Book Antiqua" w:hAnsi="Book Antiqua"/>
        </w:rPr>
        <w:t xml:space="preserve">Tested the programs extensively using </w:t>
      </w:r>
      <w:proofErr w:type="spellStart"/>
      <w:r w:rsidRPr="00ED497C">
        <w:rPr>
          <w:rFonts w:ascii="Book Antiqua" w:hAnsi="Book Antiqua"/>
          <w:sz w:val="24"/>
          <w:szCs w:val="24"/>
        </w:rPr>
        <w:t>CxxTest</w:t>
      </w:r>
      <w:proofErr w:type="spellEnd"/>
      <w:r w:rsidRPr="00ED497C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</w:rPr>
        <w:t xml:space="preserve">and </w:t>
      </w:r>
      <w:proofErr w:type="spellStart"/>
      <w:r w:rsidRPr="00ED497C">
        <w:rPr>
          <w:rFonts w:ascii="Book Antiqua" w:hAnsi="Book Antiqua"/>
          <w:sz w:val="24"/>
          <w:szCs w:val="24"/>
        </w:rPr>
        <w:t>Makefile</w:t>
      </w:r>
      <w:proofErr w:type="spellEnd"/>
      <w:r>
        <w:rPr>
          <w:rFonts w:ascii="Book Antiqua" w:hAnsi="Book Antiqua"/>
        </w:rPr>
        <w:t xml:space="preserve"> testing.</w:t>
      </w:r>
    </w:p>
    <w:p w:rsidR="00827817" w:rsidRDefault="00827817" w:rsidP="00827817">
      <w:pPr>
        <w:spacing w:after="0" w:line="240" w:lineRule="auto"/>
        <w:jc w:val="left"/>
        <w:rPr>
          <w:rFonts w:ascii="Book Antiqua" w:hAnsi="Book Antiqua"/>
          <w:sz w:val="24"/>
          <w:szCs w:val="24"/>
        </w:rPr>
      </w:pPr>
    </w:p>
    <w:p w:rsidR="00E27CF6" w:rsidRDefault="00827817" w:rsidP="00827817">
      <w:pP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  <w:b/>
          <w:sz w:val="28"/>
          <w:szCs w:val="28"/>
        </w:rPr>
        <w:t>S</w:t>
      </w:r>
      <w:r w:rsidR="00A61D3E" w:rsidRPr="00C21FF2">
        <w:rPr>
          <w:rFonts w:ascii="Book Antiqua" w:hAnsi="Book Antiqua"/>
          <w:b/>
          <w:sz w:val="28"/>
          <w:szCs w:val="28"/>
        </w:rPr>
        <w:t>KILLS</w:t>
      </w:r>
      <w:r w:rsidR="00A61D3E">
        <w:rPr>
          <w:rFonts w:ascii="Book Antiqua" w:hAnsi="Book Antiqua"/>
        </w:rPr>
        <w:br/>
        <w:t xml:space="preserve">Languages: </w:t>
      </w:r>
      <w:r w:rsidR="00E27CF6">
        <w:rPr>
          <w:rFonts w:ascii="Book Antiqua" w:hAnsi="Book Antiqua"/>
        </w:rPr>
        <w:t xml:space="preserve">C/C++, Python, Java, </w:t>
      </w:r>
      <w:proofErr w:type="spellStart"/>
      <w:r w:rsidR="00E27CF6">
        <w:rPr>
          <w:rFonts w:ascii="Book Antiqua" w:hAnsi="Book Antiqua"/>
        </w:rPr>
        <w:t>OCaml</w:t>
      </w:r>
      <w:proofErr w:type="spellEnd"/>
      <w:r w:rsidR="00E27CF6">
        <w:rPr>
          <w:rFonts w:ascii="Book Antiqua" w:hAnsi="Book Antiqua"/>
        </w:rPr>
        <w:t>, JavaScript, PHP, SQL, MATLAB</w:t>
      </w:r>
    </w:p>
    <w:p w:rsidR="00E27CF6" w:rsidRDefault="00E27CF6" w:rsidP="00E27CF6">
      <w:pP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</w:rPr>
        <w:t xml:space="preserve">Operating Systems: </w:t>
      </w:r>
      <w:proofErr w:type="gramStart"/>
      <w:r>
        <w:rPr>
          <w:rFonts w:ascii="Book Antiqua" w:hAnsi="Book Antiqua"/>
        </w:rPr>
        <w:t>Unix</w:t>
      </w:r>
      <w:proofErr w:type="gramEnd"/>
      <w:r>
        <w:rPr>
          <w:rFonts w:ascii="Book Antiqua" w:hAnsi="Book Antiqua"/>
        </w:rPr>
        <w:t>, OS X, Linux, Windows</w:t>
      </w:r>
    </w:p>
    <w:p w:rsidR="00E27CF6" w:rsidRDefault="00E27CF6" w:rsidP="00E27CF6">
      <w:pP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</w:rPr>
        <w:t xml:space="preserve">Software/Databases: </w:t>
      </w:r>
      <w:proofErr w:type="spellStart"/>
      <w:r>
        <w:rPr>
          <w:rFonts w:ascii="Book Antiqua" w:hAnsi="Book Antiqua"/>
        </w:rPr>
        <w:t>Git</w:t>
      </w:r>
      <w:proofErr w:type="spellEnd"/>
      <w:r>
        <w:rPr>
          <w:rFonts w:ascii="Book Antiqua" w:hAnsi="Book Antiqua"/>
        </w:rPr>
        <w:t xml:space="preserve">, Visual Studio, Eclipse, </w:t>
      </w:r>
      <w:proofErr w:type="spellStart"/>
      <w:r>
        <w:rPr>
          <w:rFonts w:ascii="Book Antiqua" w:hAnsi="Book Antiqua"/>
        </w:rPr>
        <w:t>Emacs</w:t>
      </w:r>
      <w:proofErr w:type="spellEnd"/>
      <w:r>
        <w:rPr>
          <w:rFonts w:ascii="Book Antiqua" w:hAnsi="Book Antiqua"/>
        </w:rPr>
        <w:t>, MySQL, PostgreSQL</w:t>
      </w:r>
    </w:p>
    <w:p w:rsidR="005843F7" w:rsidRPr="00514C43" w:rsidRDefault="00E27CF6" w:rsidP="00743FA7">
      <w:pPr>
        <w:spacing w:after="0" w:line="240" w:lineRule="auto"/>
        <w:jc w:val="left"/>
        <w:rPr>
          <w:rFonts w:ascii="Book Antiqua" w:hAnsi="Book Antiqua"/>
        </w:rPr>
      </w:pPr>
      <w:r>
        <w:rPr>
          <w:rFonts w:ascii="Book Antiqua" w:hAnsi="Book Antiqua"/>
        </w:rPr>
        <w:t>Other: HTML/XML, CSS</w:t>
      </w:r>
    </w:p>
    <w:sectPr w:rsidR="005843F7" w:rsidRPr="00514C43" w:rsidSect="00743FA7">
      <w:headerReference w:type="default" r:id="rId13"/>
      <w:footerReference w:type="default" r:id="rId14"/>
      <w:pgSz w:w="12240" w:h="15840"/>
      <w:pgMar w:top="108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7CE" w:rsidRDefault="004877CE">
      <w:pPr>
        <w:spacing w:after="0" w:line="240" w:lineRule="auto"/>
      </w:pPr>
      <w:r>
        <w:separator/>
      </w:r>
    </w:p>
  </w:endnote>
  <w:endnote w:type="continuationSeparator" w:id="0">
    <w:p w:rsidR="004877CE" w:rsidRDefault="00487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BBD" w:rsidRDefault="00ED5983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827817"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CC4BBD" w:rsidRDefault="00ED5983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C19EDFE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7CE" w:rsidRDefault="004877CE">
      <w:pPr>
        <w:spacing w:after="0" w:line="240" w:lineRule="auto"/>
      </w:pPr>
      <w:r>
        <w:separator/>
      </w:r>
    </w:p>
  </w:footnote>
  <w:footnote w:type="continuationSeparator" w:id="0">
    <w:p w:rsidR="004877CE" w:rsidRDefault="00487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4BBD" w:rsidRDefault="00ED5983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356237464"/>
                            <w:placeholder>
                              <w:docPart w:val="3A34C0FE2E0D444E950C390213805FC1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CC4BBD" w:rsidRDefault="00187A62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Krystal Lee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356237464"/>
                      <w:placeholder>
                        <w:docPart w:val="3A34C0FE2E0D444E950C390213805FC1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CC4BBD" w:rsidRDefault="00187A62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Krystal Lee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FEB81AF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CA9"/>
    <w:rsid w:val="00036D6D"/>
    <w:rsid w:val="00064F87"/>
    <w:rsid w:val="0009344C"/>
    <w:rsid w:val="00101422"/>
    <w:rsid w:val="0016019D"/>
    <w:rsid w:val="00161D7D"/>
    <w:rsid w:val="0016307C"/>
    <w:rsid w:val="00187A62"/>
    <w:rsid w:val="00214754"/>
    <w:rsid w:val="002906F8"/>
    <w:rsid w:val="002A567B"/>
    <w:rsid w:val="002B0E6B"/>
    <w:rsid w:val="002D76C7"/>
    <w:rsid w:val="002E4C60"/>
    <w:rsid w:val="0031531D"/>
    <w:rsid w:val="00316E7B"/>
    <w:rsid w:val="00356B35"/>
    <w:rsid w:val="00375BE0"/>
    <w:rsid w:val="00376081"/>
    <w:rsid w:val="003A72EA"/>
    <w:rsid w:val="003B2DA2"/>
    <w:rsid w:val="003C66CD"/>
    <w:rsid w:val="003F59C2"/>
    <w:rsid w:val="004877CE"/>
    <w:rsid w:val="004A3939"/>
    <w:rsid w:val="004A3998"/>
    <w:rsid w:val="004E1A0D"/>
    <w:rsid w:val="004F5C66"/>
    <w:rsid w:val="00514C43"/>
    <w:rsid w:val="00523752"/>
    <w:rsid w:val="005843F7"/>
    <w:rsid w:val="005E140C"/>
    <w:rsid w:val="00601048"/>
    <w:rsid w:val="006256A2"/>
    <w:rsid w:val="00634D19"/>
    <w:rsid w:val="006B1543"/>
    <w:rsid w:val="00715B88"/>
    <w:rsid w:val="00717580"/>
    <w:rsid w:val="00743FA7"/>
    <w:rsid w:val="0077686F"/>
    <w:rsid w:val="00777007"/>
    <w:rsid w:val="007C2016"/>
    <w:rsid w:val="007C4C25"/>
    <w:rsid w:val="007E0CA9"/>
    <w:rsid w:val="0082387C"/>
    <w:rsid w:val="00827817"/>
    <w:rsid w:val="008B7D1C"/>
    <w:rsid w:val="008F104A"/>
    <w:rsid w:val="00951F47"/>
    <w:rsid w:val="009529D4"/>
    <w:rsid w:val="0096778F"/>
    <w:rsid w:val="009B0267"/>
    <w:rsid w:val="009B43B6"/>
    <w:rsid w:val="009D03C1"/>
    <w:rsid w:val="00A5003E"/>
    <w:rsid w:val="00A61D3E"/>
    <w:rsid w:val="00A67E9D"/>
    <w:rsid w:val="00A971B3"/>
    <w:rsid w:val="00B0714B"/>
    <w:rsid w:val="00B51E7D"/>
    <w:rsid w:val="00BC5FEF"/>
    <w:rsid w:val="00BD169E"/>
    <w:rsid w:val="00BD2BAF"/>
    <w:rsid w:val="00C21FF2"/>
    <w:rsid w:val="00CA4D02"/>
    <w:rsid w:val="00CC46AC"/>
    <w:rsid w:val="00CC4BBD"/>
    <w:rsid w:val="00CD5CEC"/>
    <w:rsid w:val="00D3169F"/>
    <w:rsid w:val="00D76944"/>
    <w:rsid w:val="00D93790"/>
    <w:rsid w:val="00D97465"/>
    <w:rsid w:val="00D97B4C"/>
    <w:rsid w:val="00DA08AB"/>
    <w:rsid w:val="00DD184E"/>
    <w:rsid w:val="00DE2DE5"/>
    <w:rsid w:val="00E27CF6"/>
    <w:rsid w:val="00E30946"/>
    <w:rsid w:val="00E81496"/>
    <w:rsid w:val="00EC2193"/>
    <w:rsid w:val="00ED497C"/>
    <w:rsid w:val="00ED5983"/>
    <w:rsid w:val="00ED610F"/>
    <w:rsid w:val="00EF4806"/>
    <w:rsid w:val="00F24010"/>
    <w:rsid w:val="00F55630"/>
    <w:rsid w:val="00F93F7E"/>
    <w:rsid w:val="00F945B9"/>
    <w:rsid w:val="00FA37A8"/>
    <w:rsid w:val="00FF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9E44808-734B-4A35-9C45-4AFBC9B1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1F47"/>
    <w:rPr>
      <w:color w:val="67AA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320DFA94F7B41C0BAADECC3DAAC7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00721F-C1AB-4325-87DA-B960BBDFE162}"/>
      </w:docPartPr>
      <w:docPartBody>
        <w:p w:rsidR="000F2A81" w:rsidRDefault="00844CFA">
          <w:pPr>
            <w:pStyle w:val="F320DFA94F7B41C0BAADECC3DAAC7C88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E87C766927254E8D87E711205205FF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42CBF-1D76-46DA-A394-52579CEBBF5B}"/>
      </w:docPartPr>
      <w:docPartBody>
        <w:p w:rsidR="000F2A81" w:rsidRDefault="00844CFA">
          <w:pPr>
            <w:pStyle w:val="E87C766927254E8D87E711205205FF27"/>
          </w:pPr>
          <w:r>
            <w:t>[Type Your Name]</w:t>
          </w:r>
        </w:p>
      </w:docPartBody>
    </w:docPart>
    <w:docPart>
      <w:docPartPr>
        <w:name w:val="3A34C0FE2E0D444E950C390213805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B831C-56BA-4ADA-892D-2ABE3ED5F165}"/>
      </w:docPartPr>
      <w:docPartBody>
        <w:p w:rsidR="000F2A81" w:rsidRDefault="00844CFA">
          <w:pPr>
            <w:pStyle w:val="3A34C0FE2E0D444E950C390213805FC1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CFA"/>
    <w:rsid w:val="000F2A81"/>
    <w:rsid w:val="00844CFA"/>
    <w:rsid w:val="00CD0760"/>
    <w:rsid w:val="00D5649B"/>
    <w:rsid w:val="00E3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F320DFA94F7B41C0BAADECC3DAAC7C88">
    <w:name w:val="F320DFA94F7B41C0BAADECC3DAAC7C88"/>
  </w:style>
  <w:style w:type="paragraph" w:customStyle="1" w:styleId="BC056E7C45754D26851D9B6E0243102B">
    <w:name w:val="BC056E7C45754D26851D9B6E0243102B"/>
  </w:style>
  <w:style w:type="paragraph" w:customStyle="1" w:styleId="7FFD0FC9420345A29F9EF2D31D3807D7">
    <w:name w:val="7FFD0FC9420345A29F9EF2D31D3807D7"/>
  </w:style>
  <w:style w:type="paragraph" w:customStyle="1" w:styleId="F852EB711BE74F048015742A3FDB3F85">
    <w:name w:val="F852EB711BE74F048015742A3FDB3F85"/>
  </w:style>
  <w:style w:type="paragraph" w:customStyle="1" w:styleId="3F67907EB7EE4166AB0486CE4CFC55BA">
    <w:name w:val="3F67907EB7EE4166AB0486CE4CFC55BA"/>
  </w:style>
  <w:style w:type="paragraph" w:customStyle="1" w:styleId="C55D5A1639B7426C856E03EB8B389A1B">
    <w:name w:val="C55D5A1639B7426C856E03EB8B389A1B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5DF760A59788490F9D7525C555C6B9AB">
    <w:name w:val="5DF760A59788490F9D7525C555C6B9AB"/>
  </w:style>
  <w:style w:type="paragraph" w:customStyle="1" w:styleId="25412B3A4B4F4B0AB70C02BFDB52E942">
    <w:name w:val="25412B3A4B4F4B0AB70C02BFDB52E942"/>
  </w:style>
  <w:style w:type="paragraph" w:customStyle="1" w:styleId="0BFBD63BF0A540ECAD70C05D531F04DA">
    <w:name w:val="0BFBD63BF0A540ECAD70C05D531F04DA"/>
  </w:style>
  <w:style w:type="paragraph" w:customStyle="1" w:styleId="97AFAF953E514A2BB703BDF3BCAC203E">
    <w:name w:val="97AFAF953E514A2BB703BDF3BCAC203E"/>
  </w:style>
  <w:style w:type="paragraph" w:customStyle="1" w:styleId="E17197D236224D73B413D3494711A025">
    <w:name w:val="E17197D236224D73B413D3494711A025"/>
  </w:style>
  <w:style w:type="paragraph" w:customStyle="1" w:styleId="3851776BE688424993BC393FE13CF245">
    <w:name w:val="3851776BE688424993BC393FE13CF245"/>
  </w:style>
  <w:style w:type="paragraph" w:customStyle="1" w:styleId="7E698E6B0CBB45EBB3AEF9B49025B277">
    <w:name w:val="7E698E6B0CBB45EBB3AEF9B49025B277"/>
  </w:style>
  <w:style w:type="paragraph" w:customStyle="1" w:styleId="2500B08349CC4D718CD851B882776EE9">
    <w:name w:val="2500B08349CC4D718CD851B882776EE9"/>
  </w:style>
  <w:style w:type="paragraph" w:customStyle="1" w:styleId="597F91307AA34446B2440D1FD0E71424">
    <w:name w:val="597F91307AA34446B2440D1FD0E71424"/>
  </w:style>
  <w:style w:type="paragraph" w:customStyle="1" w:styleId="BED23D04F6B84079B908AC1DF02C613E">
    <w:name w:val="BED23D04F6B84079B908AC1DF02C613E"/>
  </w:style>
  <w:style w:type="paragraph" w:customStyle="1" w:styleId="24BAFFF15F914D2288BCAD166AE67454">
    <w:name w:val="24BAFFF15F914D2288BCAD166AE67454"/>
  </w:style>
  <w:style w:type="paragraph" w:customStyle="1" w:styleId="E87C766927254E8D87E711205205FF27">
    <w:name w:val="E87C766927254E8D87E711205205FF27"/>
  </w:style>
  <w:style w:type="paragraph" w:customStyle="1" w:styleId="3A34C0FE2E0D444E950C390213805FC1">
    <w:name w:val="3A34C0FE2E0D444E950C390213805F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1351 Carling Drive, Apt. 341, St Paul, MN 55108 </CompanyAddress>
  <CompanyPhone>630-770-7046</CompanyPhone>
  <CompanyFax/>
  <CompanyEmail>leex5444@umn.edu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61C7B969-5A61-4D69-9C86-86317C82B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</Template>
  <TotalTime>43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Krystal Lee</dc:creator>
  <cp:keywords/>
  <cp:lastModifiedBy>Eve Doll</cp:lastModifiedBy>
  <cp:revision>20</cp:revision>
  <cp:lastPrinted>2016-02-02T14:34:00Z</cp:lastPrinted>
  <dcterms:created xsi:type="dcterms:W3CDTF">2016-02-02T13:57:00Z</dcterms:created>
  <dcterms:modified xsi:type="dcterms:W3CDTF">2016-02-04T01:40:00Z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